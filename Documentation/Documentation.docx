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0365"/>
      </w:tblGrid>
      <w:tr w:rsidR="00517A6A" w:rsidRPr="009C545F" w14:paraId="292318FE" w14:textId="77777777" w:rsidTr="00171186">
        <w:trPr>
          <w:cantSplit/>
          <w:jc w:val="center"/>
        </w:trPr>
        <w:tc>
          <w:tcPr>
            <w:tcW w:w="10365" w:type="dxa"/>
            <w:vAlign w:val="bottom"/>
          </w:tcPr>
          <w:p w14:paraId="56EB0F4B" w14:textId="77777777" w:rsidR="00171186" w:rsidRPr="008A1A71" w:rsidRDefault="00171186" w:rsidP="00A07D1E">
            <w:pPr>
              <w:spacing w:line="240" w:lineRule="auto"/>
              <w:ind w:firstLine="0"/>
              <w:rPr>
                <w:rFonts w:ascii="Tahoma" w:hAnsi="Tahoma"/>
                <w:sz w:val="28"/>
                <w:lang w:val="sr-Latn-RS"/>
              </w:rPr>
            </w:pPr>
          </w:p>
          <w:tbl>
            <w:tblPr>
              <w:tblW w:w="101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0138"/>
            </w:tblGrid>
            <w:tr w:rsidR="00171186" w:rsidRPr="009C545F" w14:paraId="6A1E7310" w14:textId="77777777" w:rsidTr="006B71EA">
              <w:tc>
                <w:tcPr>
                  <w:tcW w:w="10138" w:type="dxa"/>
                </w:tcPr>
                <w:p w14:paraId="12B68ECF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Cs w:val="24"/>
                    </w:rPr>
                  </w:pPr>
                </w:p>
                <w:p w14:paraId="00915785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b/>
                      <w:szCs w:val="28"/>
                    </w:rPr>
                  </w:pPr>
                  <w:r w:rsidRPr="009C545F">
                    <w:rPr>
                      <w:rFonts w:ascii="Arial" w:hAnsi="Arial"/>
                      <w:b/>
                      <w:szCs w:val="28"/>
                    </w:rPr>
                    <w:t>УНИВЕРЗИТЕТ У НОВОМ САДУ</w:t>
                  </w:r>
                </w:p>
                <w:p w14:paraId="62D74542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b/>
                      <w:szCs w:val="28"/>
                    </w:rPr>
                  </w:pPr>
                  <w:r w:rsidRPr="009C545F">
                    <w:rPr>
                      <w:rFonts w:ascii="Arial" w:hAnsi="Arial"/>
                      <w:b/>
                      <w:szCs w:val="28"/>
                    </w:rPr>
                    <w:t>ФАКУЛТЕТ ТЕХНИЧКИХ НАУКА</w:t>
                  </w:r>
                </w:p>
                <w:p w14:paraId="7788DACD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b/>
                      <w:szCs w:val="28"/>
                    </w:rPr>
                  </w:pPr>
                  <w:r w:rsidRPr="009C545F">
                    <w:rPr>
                      <w:rFonts w:ascii="Arial" w:hAnsi="Arial"/>
                      <w:b/>
                      <w:szCs w:val="28"/>
                    </w:rPr>
                    <w:t>НОВИ САД</w:t>
                  </w:r>
                </w:p>
                <w:p w14:paraId="583EF05E" w14:textId="77777777" w:rsidR="0024280A" w:rsidRPr="009C545F" w:rsidRDefault="0024280A" w:rsidP="006B71EA">
                  <w:pPr>
                    <w:spacing w:before="60" w:line="240" w:lineRule="auto"/>
                    <w:rPr>
                      <w:rFonts w:ascii="Arial" w:hAnsi="Arial"/>
                      <w:b/>
                      <w:szCs w:val="28"/>
                    </w:rPr>
                  </w:pPr>
                  <w:r w:rsidRPr="009C545F">
                    <w:rPr>
                      <w:rFonts w:ascii="Arial" w:hAnsi="Arial"/>
                      <w:b/>
                      <w:szCs w:val="28"/>
                    </w:rPr>
                    <w:t>Департман за рачунарство и аутоматику</w:t>
                  </w:r>
                </w:p>
                <w:p w14:paraId="019836C5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Cs w:val="28"/>
                    </w:rPr>
                  </w:pPr>
                  <w:r w:rsidRPr="009C545F">
                    <w:rPr>
                      <w:rFonts w:ascii="Arial" w:hAnsi="Arial"/>
                      <w:b/>
                      <w:szCs w:val="28"/>
                    </w:rPr>
                    <w:t>Одсек</w:t>
                  </w:r>
                  <w:r w:rsidR="00A07D1E" w:rsidRPr="009C545F">
                    <w:rPr>
                      <w:rFonts w:ascii="Arial" w:hAnsi="Arial"/>
                      <w:b/>
                      <w:szCs w:val="28"/>
                    </w:rPr>
                    <w:t xml:space="preserve"> за рачунарску технику и рачунарске комуникације</w:t>
                  </w:r>
                </w:p>
                <w:p w14:paraId="4779D744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28443248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5B49CCA5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393CC3A3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6B2A1B0E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495CD5EE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0987F065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3F1DF981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7BF9A725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338E3C1D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72A5002B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3F047772" w14:textId="77777777" w:rsidR="00171186" w:rsidRPr="009C545F" w:rsidRDefault="00646C18" w:rsidP="006B71EA">
                  <w:pPr>
                    <w:spacing w:before="60" w:line="240" w:lineRule="auto"/>
                    <w:jc w:val="center"/>
                    <w:rPr>
                      <w:rFonts w:ascii="Arial" w:hAnsi="Arial"/>
                      <w:b/>
                      <w:sz w:val="44"/>
                      <w:szCs w:val="44"/>
                    </w:rPr>
                  </w:pPr>
                  <w:r w:rsidRPr="009C545F">
                    <w:rPr>
                      <w:rFonts w:ascii="Arial" w:hAnsi="Arial"/>
                      <w:b/>
                      <w:sz w:val="44"/>
                      <w:szCs w:val="44"/>
                    </w:rPr>
                    <w:t>ИСПИТНИ</w:t>
                  </w:r>
                  <w:r w:rsidR="00171186" w:rsidRPr="009C545F">
                    <w:rPr>
                      <w:rFonts w:ascii="Arial" w:hAnsi="Arial"/>
                      <w:b/>
                      <w:sz w:val="44"/>
                      <w:szCs w:val="44"/>
                    </w:rPr>
                    <w:t xml:space="preserve"> РАД</w:t>
                  </w:r>
                </w:p>
                <w:p w14:paraId="296713C7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726E7815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13019FB7" w14:textId="77777777" w:rsidR="00171186" w:rsidRPr="009C545F" w:rsidRDefault="00171186" w:rsidP="006B71EA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hAnsi="Arial"/>
                      <w:b/>
                      <w:szCs w:val="28"/>
                    </w:rPr>
                  </w:pPr>
                  <w:r w:rsidRPr="009C545F">
                    <w:rPr>
                      <w:rFonts w:ascii="Arial" w:hAnsi="Arial"/>
                      <w:b/>
                      <w:szCs w:val="28"/>
                    </w:rPr>
                    <w:t>Кандидат:</w:t>
                  </w:r>
                  <w:r w:rsidR="0024280A" w:rsidRPr="009C545F">
                    <w:rPr>
                      <w:rFonts w:ascii="Arial" w:hAnsi="Arial"/>
                      <w:b/>
                      <w:szCs w:val="28"/>
                    </w:rPr>
                    <w:tab/>
                  </w:r>
                  <w:r w:rsidR="00B120AC">
                    <w:rPr>
                      <w:rFonts w:ascii="Arial" w:hAnsi="Arial"/>
                      <w:b/>
                      <w:szCs w:val="28"/>
                    </w:rPr>
                    <w:t xml:space="preserve"> </w:t>
                  </w:r>
                </w:p>
                <w:p w14:paraId="4058DA1D" w14:textId="77777777" w:rsidR="00171186" w:rsidRPr="009C545F" w:rsidRDefault="00171186" w:rsidP="006B71EA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hAnsi="Arial"/>
                      <w:b/>
                      <w:szCs w:val="28"/>
                    </w:rPr>
                  </w:pPr>
                  <w:r w:rsidRPr="009C545F">
                    <w:rPr>
                      <w:rFonts w:ascii="Arial" w:hAnsi="Arial"/>
                      <w:b/>
                      <w:szCs w:val="28"/>
                    </w:rPr>
                    <w:t>Број индекса:</w:t>
                  </w:r>
                  <w:r w:rsidR="0024280A" w:rsidRPr="009C545F">
                    <w:rPr>
                      <w:rFonts w:ascii="Arial" w:hAnsi="Arial"/>
                      <w:b/>
                      <w:szCs w:val="28"/>
                    </w:rPr>
                    <w:tab/>
                  </w:r>
                  <w:r w:rsidR="00B120AC">
                    <w:rPr>
                      <w:rFonts w:ascii="Arial" w:hAnsi="Arial"/>
                      <w:b/>
                      <w:szCs w:val="28"/>
                    </w:rPr>
                    <w:t xml:space="preserve"> </w:t>
                  </w:r>
                </w:p>
                <w:p w14:paraId="2BB471F0" w14:textId="77777777" w:rsidR="00171186" w:rsidRPr="009C545F" w:rsidRDefault="00171186" w:rsidP="006B71EA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hAnsi="Arial"/>
                      <w:sz w:val="12"/>
                    </w:rPr>
                  </w:pPr>
                </w:p>
                <w:p w14:paraId="4483D124" w14:textId="77777777" w:rsidR="00171186" w:rsidRPr="009C545F" w:rsidRDefault="00171186" w:rsidP="006B71EA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hAnsi="Arial"/>
                      <w:sz w:val="12"/>
                    </w:rPr>
                  </w:pPr>
                </w:p>
                <w:p w14:paraId="0FFB1A76" w14:textId="77777777" w:rsidR="00646C18" w:rsidRPr="009C545F" w:rsidRDefault="00646C18" w:rsidP="006B71EA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hAnsi="Arial"/>
                      <w:b/>
                      <w:szCs w:val="28"/>
                    </w:rPr>
                  </w:pPr>
                  <w:r w:rsidRPr="009C545F">
                    <w:rPr>
                      <w:rFonts w:ascii="Arial" w:hAnsi="Arial"/>
                      <w:b/>
                      <w:szCs w:val="28"/>
                    </w:rPr>
                    <w:t>Предмет:</w:t>
                  </w:r>
                  <w:r w:rsidRPr="009C545F">
                    <w:rPr>
                      <w:rFonts w:ascii="Arial" w:hAnsi="Arial"/>
                      <w:b/>
                      <w:szCs w:val="28"/>
                    </w:rPr>
                    <w:tab/>
                  </w:r>
                  <w:r w:rsidR="001E4C74" w:rsidRPr="009C545F">
                    <w:rPr>
                      <w:rFonts w:ascii="Arial" w:hAnsi="Arial"/>
                      <w:b/>
                      <w:szCs w:val="28"/>
                    </w:rPr>
                    <w:t>Међурачунарске комуникације и рачунарске мреже 1</w:t>
                  </w:r>
                </w:p>
                <w:p w14:paraId="2F32E62D" w14:textId="77777777" w:rsidR="00171186" w:rsidRPr="009C545F" w:rsidRDefault="00171186" w:rsidP="006B71EA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hAnsi="Arial"/>
                      <w:b/>
                      <w:szCs w:val="28"/>
                    </w:rPr>
                  </w:pPr>
                  <w:r w:rsidRPr="009C545F">
                    <w:rPr>
                      <w:rFonts w:ascii="Arial" w:hAnsi="Arial"/>
                      <w:b/>
                      <w:szCs w:val="28"/>
                    </w:rPr>
                    <w:t>Тема рада:</w:t>
                  </w:r>
                  <w:r w:rsidR="0024280A" w:rsidRPr="009C545F">
                    <w:rPr>
                      <w:rFonts w:ascii="Arial" w:hAnsi="Arial"/>
                      <w:b/>
                      <w:szCs w:val="28"/>
                    </w:rPr>
                    <w:tab/>
                  </w:r>
                  <w:r w:rsidR="00B120AC">
                    <w:rPr>
                      <w:rFonts w:ascii="Arial" w:hAnsi="Arial"/>
                      <w:b/>
                      <w:szCs w:val="28"/>
                    </w:rPr>
                    <w:t xml:space="preserve"> </w:t>
                  </w:r>
                </w:p>
                <w:p w14:paraId="4EB526DC" w14:textId="77777777" w:rsidR="00171186" w:rsidRPr="009C545F" w:rsidRDefault="00171186" w:rsidP="006B71EA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hAnsi="Arial"/>
                      <w:b/>
                      <w:szCs w:val="28"/>
                    </w:rPr>
                  </w:pPr>
                </w:p>
                <w:p w14:paraId="16A0AFF3" w14:textId="77777777" w:rsidR="00171186" w:rsidRPr="009C545F" w:rsidRDefault="00171186" w:rsidP="006B71EA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hAnsi="Arial"/>
                      <w:b/>
                      <w:szCs w:val="28"/>
                    </w:rPr>
                  </w:pPr>
                </w:p>
                <w:p w14:paraId="2D8AB194" w14:textId="77777777" w:rsidR="00171186" w:rsidRPr="00641EAD" w:rsidRDefault="00171186" w:rsidP="006B71EA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hAnsi="Arial"/>
                      <w:b/>
                      <w:szCs w:val="28"/>
                      <w:lang w:val="sr-Cyrl-RS"/>
                    </w:rPr>
                  </w:pPr>
                  <w:r w:rsidRPr="009C545F">
                    <w:rPr>
                      <w:rFonts w:ascii="Arial" w:hAnsi="Arial"/>
                      <w:b/>
                      <w:szCs w:val="28"/>
                    </w:rPr>
                    <w:t>Ментор рада:</w:t>
                  </w:r>
                  <w:r w:rsidR="0024280A" w:rsidRPr="009C545F">
                    <w:rPr>
                      <w:rFonts w:ascii="Arial" w:hAnsi="Arial"/>
                      <w:b/>
                      <w:szCs w:val="28"/>
                    </w:rPr>
                    <w:tab/>
                  </w:r>
                  <w:r w:rsidR="008A1A71">
                    <w:rPr>
                      <w:rFonts w:ascii="Arial" w:hAnsi="Arial"/>
                      <w:b/>
                      <w:szCs w:val="28"/>
                    </w:rPr>
                    <w:t>Проф. Илија Баши</w:t>
                  </w:r>
                  <w:r w:rsidR="008A1A71">
                    <w:rPr>
                      <w:rFonts w:ascii="Arial" w:hAnsi="Arial"/>
                      <w:b/>
                      <w:szCs w:val="28"/>
                      <w:lang w:val="sr-Cyrl-RS"/>
                    </w:rPr>
                    <w:t>ч</w:t>
                  </w:r>
                  <w:r w:rsidR="00641EAD">
                    <w:rPr>
                      <w:rFonts w:ascii="Arial" w:hAnsi="Arial"/>
                      <w:b/>
                      <w:szCs w:val="28"/>
                    </w:rPr>
                    <w:t>евић</w:t>
                  </w:r>
                </w:p>
                <w:p w14:paraId="3CCB4C5D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b/>
                      <w:szCs w:val="28"/>
                    </w:rPr>
                  </w:pPr>
                </w:p>
                <w:p w14:paraId="5E3D5E34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7353E999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75358452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212233CE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382A1C9C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42985E0B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6A5CAFE0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00D40317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60872D3F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3CDFA3F4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6AA19351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539D75CC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5ABCF81D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1E8744AF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4662A060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50AF628F" w14:textId="77777777" w:rsidR="00171186" w:rsidRPr="009C545F" w:rsidRDefault="004A60C8" w:rsidP="006B71EA">
                  <w:pPr>
                    <w:spacing w:before="60" w:line="240" w:lineRule="auto"/>
                    <w:jc w:val="center"/>
                    <w:rPr>
                      <w:rFonts w:ascii="Arial" w:hAnsi="Arial"/>
                      <w:sz w:val="12"/>
                    </w:rPr>
                  </w:pPr>
                  <w:r w:rsidRPr="009C545F">
                    <w:rPr>
                      <w:rFonts w:ascii="Arial" w:hAnsi="Arial"/>
                      <w:b/>
                      <w:szCs w:val="24"/>
                    </w:rPr>
                    <w:t xml:space="preserve">Нови Сад, </w:t>
                  </w:r>
                  <w:r w:rsidR="006D17D9">
                    <w:rPr>
                      <w:rFonts w:ascii="Arial" w:hAnsi="Arial"/>
                      <w:b/>
                      <w:szCs w:val="24"/>
                      <w:lang w:val="sr-Cyrl-RS"/>
                    </w:rPr>
                    <w:t>Децембар</w:t>
                  </w:r>
                  <w:r w:rsidR="008543C6">
                    <w:rPr>
                      <w:rFonts w:ascii="Arial" w:hAnsi="Arial"/>
                      <w:b/>
                      <w:szCs w:val="24"/>
                    </w:rPr>
                    <w:t xml:space="preserve"> 2022</w:t>
                  </w:r>
                  <w:r w:rsidR="001E4C74" w:rsidRPr="009C545F">
                    <w:rPr>
                      <w:rFonts w:ascii="Arial" w:hAnsi="Arial"/>
                      <w:b/>
                      <w:szCs w:val="24"/>
                    </w:rPr>
                    <w:t>.</w:t>
                  </w:r>
                </w:p>
                <w:p w14:paraId="7364E010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  <w:p w14:paraId="7FF4B707" w14:textId="77777777" w:rsidR="00171186" w:rsidRPr="009C545F" w:rsidRDefault="00171186" w:rsidP="006B71EA">
                  <w:pPr>
                    <w:spacing w:before="60" w:line="240" w:lineRule="auto"/>
                    <w:rPr>
                      <w:rFonts w:ascii="Arial" w:hAnsi="Arial"/>
                      <w:sz w:val="12"/>
                    </w:rPr>
                  </w:pPr>
                </w:p>
              </w:tc>
            </w:tr>
            <w:tr w:rsidR="00646C18" w:rsidRPr="009C545F" w14:paraId="509EDAE3" w14:textId="77777777" w:rsidTr="006B71EA">
              <w:tc>
                <w:tcPr>
                  <w:tcW w:w="10138" w:type="dxa"/>
                </w:tcPr>
                <w:p w14:paraId="2D311FD4" w14:textId="77777777" w:rsidR="00646C18" w:rsidRPr="009C545F" w:rsidRDefault="00646C18" w:rsidP="006B71EA">
                  <w:pPr>
                    <w:spacing w:before="60" w:after="120" w:line="240" w:lineRule="auto"/>
                    <w:rPr>
                      <w:rFonts w:ascii="Arial" w:hAnsi="Arial"/>
                      <w:szCs w:val="24"/>
                    </w:rPr>
                  </w:pPr>
                </w:p>
              </w:tc>
            </w:tr>
          </w:tbl>
          <w:p w14:paraId="79400C41" w14:textId="77777777" w:rsidR="00171186" w:rsidRPr="009C545F" w:rsidRDefault="00171186" w:rsidP="00A07D1E">
            <w:pPr>
              <w:spacing w:line="240" w:lineRule="auto"/>
              <w:ind w:firstLine="0"/>
              <w:rPr>
                <w:rFonts w:ascii="Tahoma" w:hAnsi="Tahoma"/>
                <w:sz w:val="28"/>
              </w:rPr>
            </w:pPr>
          </w:p>
        </w:tc>
      </w:tr>
    </w:tbl>
    <w:p w14:paraId="42829A05" w14:textId="77777777" w:rsidR="00517A6A" w:rsidRPr="009C545F" w:rsidRDefault="00517A6A">
      <w:pPr>
        <w:ind w:firstLine="0"/>
        <w:sectPr w:rsidR="00517A6A" w:rsidRPr="009C545F" w:rsidSect="00171186">
          <w:headerReference w:type="first" r:id="rId8"/>
          <w:pgSz w:w="11907" w:h="16840" w:code="9"/>
          <w:pgMar w:top="567" w:right="567" w:bottom="567" w:left="1418" w:header="567" w:footer="567" w:gutter="0"/>
          <w:cols w:space="720"/>
          <w:titlePg/>
        </w:sectPr>
      </w:pPr>
    </w:p>
    <w:p w14:paraId="275B922D" w14:textId="77777777" w:rsidR="00AD67BD" w:rsidRPr="009C545F" w:rsidRDefault="00AD67BD" w:rsidP="006A6C11">
      <w:pPr>
        <w:spacing w:before="4000"/>
        <w:ind w:firstLine="0"/>
        <w:jc w:val="left"/>
        <w:rPr>
          <w:rFonts w:ascii="Tahoma" w:hAnsi="Tahoma" w:cs="Tahoma"/>
          <w:b/>
          <w:bCs/>
          <w:smallCaps/>
          <w:sz w:val="32"/>
        </w:rPr>
      </w:pPr>
      <w:r w:rsidRPr="009C545F">
        <w:rPr>
          <w:rFonts w:ascii="Tahoma" w:hAnsi="Tahoma" w:cs="Tahoma"/>
          <w:b/>
          <w:bCs/>
          <w:smallCaps/>
          <w:sz w:val="32"/>
        </w:rPr>
        <w:lastRenderedPageBreak/>
        <w:t>S</w:t>
      </w:r>
      <w:r w:rsidR="006A6C11" w:rsidRPr="009C545F">
        <w:rPr>
          <w:rFonts w:ascii="Tahoma" w:hAnsi="Tahoma" w:cs="Tahoma"/>
          <w:b/>
          <w:bCs/>
          <w:smallCaps/>
          <w:sz w:val="32"/>
        </w:rPr>
        <w:t>adržaj</w:t>
      </w:r>
    </w:p>
    <w:p w14:paraId="7F039273" w14:textId="77777777" w:rsidR="00AD67BD" w:rsidRPr="009C545F" w:rsidRDefault="00AD67BD" w:rsidP="00AD67BD"/>
    <w:p w14:paraId="47163845" w14:textId="77777777" w:rsidR="00B120AC" w:rsidRDefault="00154AC5">
      <w:pPr>
        <w:pStyle w:val="TOC1"/>
        <w:rPr>
          <w:rFonts w:ascii="Calibri" w:hAnsi="Calibri"/>
          <w:noProof/>
          <w:sz w:val="22"/>
          <w:szCs w:val="22"/>
          <w:lang w:val="en-US"/>
        </w:rPr>
      </w:pPr>
      <w:r w:rsidRPr="009C545F">
        <w:rPr>
          <w:sz w:val="20"/>
          <w:lang w:val="sr-Latn-CS"/>
        </w:rPr>
        <w:fldChar w:fldCharType="begin"/>
      </w:r>
      <w:r w:rsidR="00517A6A" w:rsidRPr="009C545F">
        <w:rPr>
          <w:sz w:val="20"/>
          <w:lang w:val="sr-Latn-CS"/>
        </w:rPr>
        <w:instrText xml:space="preserve"> TOC \o "1-5" \h \z </w:instrText>
      </w:r>
      <w:r w:rsidRPr="009C545F">
        <w:rPr>
          <w:sz w:val="20"/>
          <w:lang w:val="sr-Latn-CS"/>
        </w:rPr>
        <w:fldChar w:fldCharType="separate"/>
      </w:r>
      <w:hyperlink w:anchor="_Toc283131421" w:history="1">
        <w:r w:rsidR="00B120AC" w:rsidRPr="00A97339">
          <w:rPr>
            <w:rStyle w:val="Hyperlink"/>
            <w:noProof/>
          </w:rPr>
          <w:t>1.</w:t>
        </w:r>
        <w:r w:rsidR="00B120AC">
          <w:rPr>
            <w:rFonts w:ascii="Calibri" w:hAnsi="Calibri"/>
            <w:noProof/>
            <w:sz w:val="22"/>
            <w:szCs w:val="22"/>
            <w:lang w:val="en-US"/>
          </w:rPr>
          <w:tab/>
        </w:r>
        <w:r w:rsidR="00B120AC" w:rsidRPr="00A97339">
          <w:rPr>
            <w:rStyle w:val="Hyperlink"/>
            <w:noProof/>
          </w:rPr>
          <w:t>Zadatak</w:t>
        </w:r>
        <w:r w:rsidR="00B120AC">
          <w:rPr>
            <w:noProof/>
            <w:webHidden/>
          </w:rPr>
          <w:tab/>
        </w:r>
        <w:r w:rsidR="00B120AC">
          <w:rPr>
            <w:noProof/>
            <w:webHidden/>
          </w:rPr>
          <w:fldChar w:fldCharType="begin"/>
        </w:r>
        <w:r w:rsidR="00B120AC">
          <w:rPr>
            <w:noProof/>
            <w:webHidden/>
          </w:rPr>
          <w:instrText xml:space="preserve"> PAGEREF _Toc283131421 \h </w:instrText>
        </w:r>
        <w:r w:rsidR="00B120AC">
          <w:rPr>
            <w:noProof/>
            <w:webHidden/>
          </w:rPr>
        </w:r>
        <w:r w:rsidR="00B120AC">
          <w:rPr>
            <w:noProof/>
            <w:webHidden/>
          </w:rPr>
          <w:fldChar w:fldCharType="separate"/>
        </w:r>
        <w:r w:rsidR="00B120AC">
          <w:rPr>
            <w:noProof/>
            <w:webHidden/>
          </w:rPr>
          <w:t>1</w:t>
        </w:r>
        <w:r w:rsidR="00B120AC">
          <w:rPr>
            <w:noProof/>
            <w:webHidden/>
          </w:rPr>
          <w:fldChar w:fldCharType="end"/>
        </w:r>
      </w:hyperlink>
    </w:p>
    <w:p w14:paraId="3A797786" w14:textId="77777777" w:rsidR="00B120AC" w:rsidRDefault="00B120AC">
      <w:pPr>
        <w:pStyle w:val="TOC1"/>
        <w:rPr>
          <w:rFonts w:ascii="Calibri" w:hAnsi="Calibri"/>
          <w:noProof/>
          <w:sz w:val="22"/>
          <w:szCs w:val="22"/>
          <w:lang w:val="en-US"/>
        </w:rPr>
      </w:pPr>
      <w:hyperlink w:anchor="_Toc283131422" w:history="1">
        <w:r w:rsidRPr="00A97339">
          <w:rPr>
            <w:rStyle w:val="Hyperlink"/>
            <w:noProof/>
          </w:rPr>
          <w:t>2.</w:t>
        </w:r>
        <w:r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A97339">
          <w:rPr>
            <w:rStyle w:val="Hyperlink"/>
            <w:noProof/>
          </w:rPr>
          <w:t>Koncept rešenja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_Toc283131422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EB1BF4" w14:textId="77777777" w:rsidR="00B120AC" w:rsidRDefault="00B120AC">
      <w:pPr>
        <w:pStyle w:val="TOC1"/>
        <w:rPr>
          <w:rFonts w:ascii="Calibri" w:hAnsi="Calibri"/>
          <w:noProof/>
          <w:sz w:val="22"/>
          <w:szCs w:val="22"/>
          <w:lang w:val="en-US"/>
        </w:rPr>
      </w:pPr>
      <w:hyperlink w:anchor="_Toc283131423" w:history="1">
        <w:r w:rsidRPr="00A97339">
          <w:rPr>
            <w:rStyle w:val="Hyperlink"/>
            <w:noProof/>
          </w:rPr>
          <w:t>3.</w:t>
        </w:r>
        <w:r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A97339">
          <w:rPr>
            <w:rStyle w:val="Hyperlink"/>
            <w:noProof/>
          </w:rPr>
          <w:t>Opis rešenja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_Toc283131423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9C5C66" w14:textId="77777777" w:rsidR="00B120AC" w:rsidRDefault="00B120AC">
      <w:pPr>
        <w:pStyle w:val="TOC1"/>
        <w:rPr>
          <w:rFonts w:ascii="Calibri" w:hAnsi="Calibri"/>
          <w:noProof/>
          <w:sz w:val="22"/>
          <w:szCs w:val="22"/>
          <w:lang w:val="en-US"/>
        </w:rPr>
      </w:pPr>
      <w:hyperlink w:anchor="_Toc283131424" w:history="1">
        <w:r w:rsidRPr="00A97339">
          <w:rPr>
            <w:rStyle w:val="Hyperlink"/>
            <w:noProof/>
          </w:rPr>
          <w:t>4.</w:t>
        </w:r>
        <w:r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A97339">
          <w:rPr>
            <w:rStyle w:val="Hyperlink"/>
            <w:noProof/>
          </w:rPr>
          <w:t>Testiranje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_Toc283131424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917917" w14:textId="77777777" w:rsidR="00B120AC" w:rsidRDefault="00B120AC">
      <w:pPr>
        <w:pStyle w:val="TOC1"/>
        <w:rPr>
          <w:rFonts w:ascii="Calibri" w:hAnsi="Calibri"/>
          <w:noProof/>
          <w:sz w:val="22"/>
          <w:szCs w:val="22"/>
          <w:lang w:val="en-US"/>
        </w:rPr>
      </w:pPr>
      <w:hyperlink w:anchor="_Toc283131425" w:history="1">
        <w:r w:rsidRPr="00A97339">
          <w:rPr>
            <w:rStyle w:val="Hyperlink"/>
            <w:noProof/>
          </w:rPr>
          <w:t>5.</w:t>
        </w:r>
        <w:r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A97339">
          <w:rPr>
            <w:rStyle w:val="Hyperlink"/>
            <w:noProof/>
          </w:rPr>
          <w:t>Zaključak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_Toc283131425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DF3E80" w14:textId="77777777" w:rsidR="00B120AC" w:rsidRDefault="00B120AC">
      <w:pPr>
        <w:pStyle w:val="TOC1"/>
        <w:rPr>
          <w:rFonts w:ascii="Calibri" w:hAnsi="Calibri"/>
          <w:noProof/>
          <w:sz w:val="22"/>
          <w:szCs w:val="22"/>
          <w:lang w:val="en-US"/>
        </w:rPr>
      </w:pPr>
      <w:hyperlink w:anchor="_Toc283131426" w:history="1">
        <w:r w:rsidRPr="00A97339">
          <w:rPr>
            <w:rStyle w:val="Hyperlink"/>
            <w:noProof/>
          </w:rPr>
          <w:t>6.</w:t>
        </w:r>
        <w:r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A97339">
          <w:rPr>
            <w:rStyle w:val="Hyperlink"/>
            <w:noProof/>
          </w:rPr>
          <w:t>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_Toc283131426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6D717F" w14:textId="77777777" w:rsidR="00517A6A" w:rsidRPr="009C545F" w:rsidRDefault="00154AC5">
      <w:pPr>
        <w:tabs>
          <w:tab w:val="right" w:leader="dot" w:pos="8789"/>
        </w:tabs>
        <w:ind w:firstLine="0"/>
        <w:rPr>
          <w:sz w:val="20"/>
        </w:rPr>
      </w:pPr>
      <w:r w:rsidRPr="009C545F">
        <w:rPr>
          <w:sz w:val="20"/>
        </w:rPr>
        <w:fldChar w:fldCharType="end"/>
      </w:r>
    </w:p>
    <w:p w14:paraId="16A7C312" w14:textId="77777777" w:rsidR="006A6C11" w:rsidRPr="009C545F" w:rsidRDefault="006A6C11">
      <w:pPr>
        <w:tabs>
          <w:tab w:val="right" w:leader="dot" w:pos="8789"/>
        </w:tabs>
        <w:ind w:firstLine="0"/>
        <w:rPr>
          <w:sz w:val="20"/>
        </w:rPr>
      </w:pPr>
    </w:p>
    <w:p w14:paraId="3CF34A47" w14:textId="77777777" w:rsidR="006A6C11" w:rsidRPr="009C545F" w:rsidRDefault="006A6C11">
      <w:pPr>
        <w:tabs>
          <w:tab w:val="right" w:leader="dot" w:pos="8789"/>
        </w:tabs>
        <w:ind w:firstLine="0"/>
        <w:sectPr w:rsidR="006A6C11" w:rsidRPr="009C545F" w:rsidSect="0037042F">
          <w:headerReference w:type="default" r:id="rId9"/>
          <w:pgSz w:w="11907" w:h="16840" w:code="9"/>
          <w:pgMar w:top="1134" w:right="851" w:bottom="1134" w:left="1701" w:header="567" w:footer="567" w:gutter="0"/>
          <w:pgNumType w:fmt="upperRoman"/>
          <w:cols w:space="720"/>
        </w:sectPr>
      </w:pPr>
    </w:p>
    <w:p w14:paraId="5C755D3C" w14:textId="77777777" w:rsidR="006A6C11" w:rsidRPr="009C545F" w:rsidRDefault="006A6C11" w:rsidP="006A6C11">
      <w:pPr>
        <w:spacing w:before="4000"/>
        <w:ind w:firstLine="0"/>
        <w:jc w:val="left"/>
        <w:rPr>
          <w:rFonts w:ascii="Tahoma" w:hAnsi="Tahoma" w:cs="Tahoma"/>
          <w:b/>
          <w:bCs/>
          <w:smallCaps/>
          <w:sz w:val="32"/>
        </w:rPr>
      </w:pPr>
      <w:r w:rsidRPr="009C545F">
        <w:rPr>
          <w:rFonts w:ascii="Tahoma" w:hAnsi="Tahoma" w:cs="Tahoma"/>
          <w:b/>
          <w:bCs/>
          <w:smallCaps/>
          <w:sz w:val="32"/>
        </w:rPr>
        <w:lastRenderedPageBreak/>
        <w:t>S</w:t>
      </w:r>
      <w:r w:rsidR="00094BF2" w:rsidRPr="009C545F">
        <w:rPr>
          <w:rFonts w:ascii="Tahoma" w:hAnsi="Tahoma" w:cs="Tahoma"/>
          <w:b/>
          <w:bCs/>
          <w:smallCaps/>
          <w:sz w:val="32"/>
        </w:rPr>
        <w:t>pisak slika</w:t>
      </w:r>
    </w:p>
    <w:p w14:paraId="1D869FAA" w14:textId="77777777" w:rsidR="006A6C11" w:rsidRPr="009C545F" w:rsidRDefault="006A6C11" w:rsidP="006A6C11"/>
    <w:p w14:paraId="50A80091" w14:textId="77777777" w:rsidR="006A6C11" w:rsidRPr="009C545F" w:rsidRDefault="00154AC5" w:rsidP="006A6C11">
      <w:r w:rsidRPr="009C545F">
        <w:fldChar w:fldCharType="begin"/>
      </w:r>
      <w:r w:rsidR="00C12DBD" w:rsidRPr="009C545F">
        <w:instrText xml:space="preserve"> TOC \c "Slika" </w:instrText>
      </w:r>
      <w:r w:rsidRPr="009C545F">
        <w:fldChar w:fldCharType="separate"/>
      </w:r>
      <w:r w:rsidR="00B120AC">
        <w:rPr>
          <w:b/>
          <w:bCs/>
          <w:noProof/>
          <w:lang w:val="en-US"/>
        </w:rPr>
        <w:t>No table of figures entries found.</w:t>
      </w:r>
      <w:r w:rsidRPr="009C545F">
        <w:fldChar w:fldCharType="end"/>
      </w:r>
    </w:p>
    <w:p w14:paraId="582AA346" w14:textId="77777777" w:rsidR="006A6C11" w:rsidRPr="009C545F" w:rsidRDefault="006A6C11" w:rsidP="006A6C11"/>
    <w:p w14:paraId="76C6A425" w14:textId="77777777" w:rsidR="006A6C11" w:rsidRPr="009C545F" w:rsidRDefault="006A6C11" w:rsidP="006A6C11"/>
    <w:p w14:paraId="3D9418FA" w14:textId="77777777" w:rsidR="006A6C11" w:rsidRPr="009C545F" w:rsidRDefault="006A6C11" w:rsidP="006A6C11"/>
    <w:p w14:paraId="758EFA45" w14:textId="77777777" w:rsidR="00A73B40" w:rsidRPr="008C044D" w:rsidRDefault="00A73B40" w:rsidP="008C044D">
      <w:pPr>
        <w:spacing w:before="4000"/>
        <w:ind w:firstLine="0"/>
        <w:jc w:val="left"/>
        <w:rPr>
          <w:rFonts w:ascii="Tahoma" w:hAnsi="Tahoma" w:cs="Tahoma"/>
          <w:b/>
          <w:bCs/>
          <w:smallCaps/>
          <w:sz w:val="32"/>
        </w:rPr>
        <w:sectPr w:rsidR="00A73B40" w:rsidRPr="008C044D" w:rsidSect="0037042F">
          <w:headerReference w:type="default" r:id="rId10"/>
          <w:pgSz w:w="11907" w:h="16840" w:code="9"/>
          <w:pgMar w:top="1134" w:right="851" w:bottom="1134" w:left="1701" w:header="567" w:footer="567" w:gutter="0"/>
          <w:pgNumType w:fmt="upperRoman"/>
          <w:cols w:space="720"/>
        </w:sectPr>
      </w:pPr>
    </w:p>
    <w:p w14:paraId="092425E7" w14:textId="77777777" w:rsidR="00517A6A" w:rsidRPr="009C545F" w:rsidRDefault="00791FA4">
      <w:pPr>
        <w:pStyle w:val="Heading1"/>
      </w:pPr>
      <w:bookmarkStart w:id="0" w:name="_Ref251174205"/>
      <w:bookmarkStart w:id="1" w:name="_Toc283131421"/>
      <w:r w:rsidRPr="009C545F">
        <w:lastRenderedPageBreak/>
        <w:t>Zadatak</w:t>
      </w:r>
      <w:bookmarkEnd w:id="0"/>
      <w:bookmarkEnd w:id="1"/>
    </w:p>
    <w:p w14:paraId="4ACEB3B5" w14:textId="77777777" w:rsidR="00517A6A" w:rsidRPr="009C545F" w:rsidRDefault="00517A6A"/>
    <w:p w14:paraId="76D107B5" w14:textId="77777777" w:rsidR="00791FA4" w:rsidRPr="009C545F" w:rsidRDefault="00791FA4"/>
    <w:p w14:paraId="4C21AC9B" w14:textId="77777777" w:rsidR="00517A6A" w:rsidRPr="009C545F" w:rsidRDefault="00517A6A"/>
    <w:p w14:paraId="42E787E8" w14:textId="3C87CF87" w:rsidR="00517A6A" w:rsidRPr="003C184F" w:rsidRDefault="001051DE">
      <w:pPr>
        <w:rPr>
          <w:lang w:val="en-US"/>
        </w:rPr>
        <w:sectPr w:rsidR="00517A6A" w:rsidRPr="003C184F" w:rsidSect="00AD67BD">
          <w:headerReference w:type="default" r:id="rId11"/>
          <w:footerReference w:type="default" r:id="rId12"/>
          <w:pgSz w:w="11907" w:h="16840" w:code="9"/>
          <w:pgMar w:top="1134" w:right="851" w:bottom="1134" w:left="1701" w:header="567" w:footer="567" w:gutter="0"/>
          <w:pgNumType w:start="1"/>
          <w:cols w:space="720"/>
        </w:sectPr>
      </w:pPr>
      <w:r w:rsidRPr="001051DE">
        <w:t>The system implements a peer-to-peer chat application where multiple clients communicate directly without a central server. Each client discovers other active clients on the local network, establishes TCP connections with them, and exchanges messages in real-time.</w:t>
      </w:r>
    </w:p>
    <w:p w14:paraId="4755A1B4" w14:textId="77777777" w:rsidR="00517A6A" w:rsidRPr="009C545F" w:rsidRDefault="00827ABD">
      <w:pPr>
        <w:pStyle w:val="Heading1"/>
      </w:pPr>
      <w:bookmarkStart w:id="2" w:name="_Ref251174181"/>
      <w:bookmarkStart w:id="3" w:name="_Toc283131422"/>
      <w:r w:rsidRPr="009C545F">
        <w:lastRenderedPageBreak/>
        <w:t>Koncept rešenja</w:t>
      </w:r>
      <w:bookmarkEnd w:id="2"/>
      <w:bookmarkEnd w:id="3"/>
    </w:p>
    <w:p w14:paraId="3B2948BD" w14:textId="77777777" w:rsidR="00827ABD" w:rsidRPr="009C545F" w:rsidRDefault="00827ABD"/>
    <w:p w14:paraId="39D8460A" w14:textId="77777777" w:rsidR="00827ABD" w:rsidRPr="009C545F" w:rsidRDefault="00827ABD"/>
    <w:p w14:paraId="3903BD22" w14:textId="77777777" w:rsidR="00827ABD" w:rsidRPr="009C545F" w:rsidRDefault="00827ABD"/>
    <w:p w14:paraId="5F7B9079" w14:textId="77777777" w:rsidR="00827ABD" w:rsidRPr="009C545F" w:rsidRDefault="00827ABD">
      <w:pPr>
        <w:sectPr w:rsidR="00827ABD" w:rsidRPr="009C545F" w:rsidSect="00AD67BD">
          <w:headerReference w:type="default" r:id="rId13"/>
          <w:pgSz w:w="11907" w:h="16840" w:code="9"/>
          <w:pgMar w:top="1134" w:right="851" w:bottom="1134" w:left="1701" w:header="567" w:footer="567" w:gutter="0"/>
          <w:cols w:space="720"/>
        </w:sectPr>
      </w:pPr>
    </w:p>
    <w:p w14:paraId="22626AF8" w14:textId="77777777" w:rsidR="00827ABD" w:rsidRPr="009C545F" w:rsidRDefault="00C072C1" w:rsidP="00827ABD">
      <w:pPr>
        <w:pStyle w:val="Heading1"/>
      </w:pPr>
      <w:bookmarkStart w:id="4" w:name="_Ref251175745"/>
      <w:bookmarkStart w:id="5" w:name="_Toc283131423"/>
      <w:r w:rsidRPr="009C545F">
        <w:lastRenderedPageBreak/>
        <w:t>Opis rešenja</w:t>
      </w:r>
      <w:bookmarkEnd w:id="4"/>
      <w:bookmarkEnd w:id="5"/>
    </w:p>
    <w:p w14:paraId="34AE6CFC" w14:textId="77777777" w:rsidR="00C072C1" w:rsidRPr="009C545F" w:rsidRDefault="00C072C1" w:rsidP="00C072C1"/>
    <w:p w14:paraId="2297BE90" w14:textId="77777777" w:rsidR="00517A6A" w:rsidRPr="009C545F" w:rsidRDefault="00517A6A" w:rsidP="0055719E">
      <w:pPr>
        <w:keepNext/>
        <w:ind w:hanging="990"/>
        <w:jc w:val="center"/>
        <w:sectPr w:rsidR="00517A6A" w:rsidRPr="009C545F" w:rsidSect="00B120AC">
          <w:headerReference w:type="default" r:id="rId14"/>
          <w:pgSz w:w="11907" w:h="16840" w:code="9"/>
          <w:pgMar w:top="1138" w:right="850" w:bottom="1138" w:left="1699" w:header="562" w:footer="562" w:gutter="0"/>
          <w:cols w:space="720"/>
          <w:docGrid w:linePitch="326"/>
        </w:sectPr>
      </w:pPr>
    </w:p>
    <w:p w14:paraId="32766AF0" w14:textId="77777777" w:rsidR="00C072C1" w:rsidRPr="009C545F" w:rsidRDefault="00C072C1" w:rsidP="00C072C1">
      <w:pPr>
        <w:pStyle w:val="Heading1"/>
      </w:pPr>
      <w:bookmarkStart w:id="6" w:name="_Ref251175858"/>
      <w:bookmarkStart w:id="7" w:name="_Ref471876380"/>
      <w:bookmarkStart w:id="8" w:name="_Toc283131424"/>
      <w:r w:rsidRPr="009C545F">
        <w:lastRenderedPageBreak/>
        <w:t>Testiranje</w:t>
      </w:r>
      <w:bookmarkEnd w:id="6"/>
      <w:bookmarkEnd w:id="8"/>
    </w:p>
    <w:p w14:paraId="03F13DC0" w14:textId="77777777" w:rsidR="002C66AA" w:rsidRPr="009C545F" w:rsidRDefault="002C66AA" w:rsidP="002C66AA"/>
    <w:p w14:paraId="58DAA9F1" w14:textId="77777777" w:rsidR="00A40009" w:rsidRPr="00A40009" w:rsidRDefault="00A40009" w:rsidP="001435F9">
      <w:pPr>
        <w:pStyle w:val="Caption"/>
      </w:pPr>
    </w:p>
    <w:p w14:paraId="57B66F6C" w14:textId="77777777" w:rsidR="00375497" w:rsidRPr="00BF3111" w:rsidRDefault="00375497" w:rsidP="00375497">
      <w:pPr>
        <w:jc w:val="center"/>
      </w:pPr>
    </w:p>
    <w:p w14:paraId="0CDD5928" w14:textId="77777777" w:rsidR="008667E1" w:rsidRPr="009C545F" w:rsidRDefault="008667E1" w:rsidP="002C66AA"/>
    <w:p w14:paraId="22B1FB9F" w14:textId="77777777" w:rsidR="00C072C1" w:rsidRPr="009C545F" w:rsidRDefault="00C072C1" w:rsidP="00C072C1">
      <w:pPr>
        <w:sectPr w:rsidR="00C072C1" w:rsidRPr="009C545F" w:rsidSect="00AD67BD">
          <w:headerReference w:type="default" r:id="rId15"/>
          <w:pgSz w:w="11907" w:h="16840" w:code="9"/>
          <w:pgMar w:top="1134" w:right="851" w:bottom="1134" w:left="1701" w:header="567" w:footer="567" w:gutter="0"/>
          <w:cols w:space="720"/>
        </w:sectPr>
      </w:pPr>
    </w:p>
    <w:p w14:paraId="210EBD0F" w14:textId="77777777" w:rsidR="00517A6A" w:rsidRPr="009C545F" w:rsidRDefault="00517A6A">
      <w:pPr>
        <w:pStyle w:val="Heading1"/>
      </w:pPr>
      <w:bookmarkStart w:id="9" w:name="_Ref251175884"/>
      <w:bookmarkStart w:id="10" w:name="_Toc283131425"/>
      <w:r w:rsidRPr="009C545F">
        <w:lastRenderedPageBreak/>
        <w:t>Zaključak</w:t>
      </w:r>
      <w:bookmarkEnd w:id="7"/>
      <w:bookmarkEnd w:id="9"/>
      <w:bookmarkEnd w:id="10"/>
    </w:p>
    <w:p w14:paraId="4D77A810" w14:textId="77777777" w:rsidR="00517A6A" w:rsidRPr="009C545F" w:rsidRDefault="00517A6A"/>
    <w:p w14:paraId="02774FD3" w14:textId="77777777" w:rsidR="00C072C1" w:rsidRPr="009C545F" w:rsidRDefault="00C072C1"/>
    <w:p w14:paraId="363DF53F" w14:textId="77777777" w:rsidR="00517A6A" w:rsidRPr="009C545F" w:rsidRDefault="00517A6A"/>
    <w:p w14:paraId="01F63015" w14:textId="77777777" w:rsidR="00517A6A" w:rsidRPr="009C545F" w:rsidRDefault="00517A6A">
      <w:pPr>
        <w:sectPr w:rsidR="00517A6A" w:rsidRPr="009C545F" w:rsidSect="00AD67BD">
          <w:headerReference w:type="default" r:id="rId16"/>
          <w:pgSz w:w="11907" w:h="16840" w:code="9"/>
          <w:pgMar w:top="1134" w:right="851" w:bottom="1134" w:left="1701" w:header="567" w:footer="567" w:gutter="0"/>
          <w:cols w:space="720"/>
        </w:sectPr>
      </w:pPr>
    </w:p>
    <w:p w14:paraId="5C9F56F7" w14:textId="77777777" w:rsidR="00517A6A" w:rsidRPr="009C545F" w:rsidRDefault="00517A6A">
      <w:pPr>
        <w:pStyle w:val="Heading1"/>
      </w:pPr>
      <w:bookmarkStart w:id="11" w:name="_Ref471876445"/>
      <w:bookmarkStart w:id="12" w:name="_Toc283131426"/>
      <w:r w:rsidRPr="009C545F">
        <w:lastRenderedPageBreak/>
        <w:t>Literatura</w:t>
      </w:r>
      <w:bookmarkEnd w:id="11"/>
      <w:bookmarkEnd w:id="12"/>
    </w:p>
    <w:p w14:paraId="67D82A8E" w14:textId="77777777" w:rsidR="00517A6A" w:rsidRPr="00BB428F" w:rsidRDefault="00116572" w:rsidP="00BB428F">
      <w:pPr>
        <w:numPr>
          <w:ilvl w:val="0"/>
          <w:numId w:val="4"/>
        </w:numPr>
        <w:spacing w:before="240"/>
        <w:jc w:val="left"/>
      </w:pPr>
      <w:r>
        <w:rPr>
          <w:i/>
        </w:rPr>
        <w:t>Priručnik radnog okruženja za pisanje protokola, Verzija 0.2</w:t>
      </w:r>
      <w:r w:rsidR="00517A6A" w:rsidRPr="009C545F">
        <w:t>, Univerzitet u Novom Sadu,</w:t>
      </w:r>
      <w:r w:rsidR="0039616D" w:rsidRPr="009C545F">
        <w:t xml:space="preserve"> Fakulte</w:t>
      </w:r>
      <w:r>
        <w:t>t Tehničkih Nauka</w:t>
      </w:r>
      <w:r w:rsidR="00B42E2A">
        <w:t>, 2007</w:t>
      </w:r>
    </w:p>
    <w:sectPr w:rsidR="00517A6A" w:rsidRPr="00BB428F" w:rsidSect="00AD67BD">
      <w:headerReference w:type="default" r:id="rId17"/>
      <w:pgSz w:w="11907" w:h="16840" w:code="9"/>
      <w:pgMar w:top="1134" w:right="851" w:bottom="1134" w:left="170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DF929" w14:textId="77777777" w:rsidR="008064F0" w:rsidRDefault="008064F0">
      <w:r>
        <w:separator/>
      </w:r>
    </w:p>
  </w:endnote>
  <w:endnote w:type="continuationSeparator" w:id="0">
    <w:p w14:paraId="1284E411" w14:textId="77777777" w:rsidR="008064F0" w:rsidRDefault="00806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ogueBold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Roman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50077" w14:textId="77777777" w:rsidR="00BF033D" w:rsidRDefault="00154AC5" w:rsidP="00AD67BD">
    <w:pPr>
      <w:pStyle w:val="Footer"/>
      <w:tabs>
        <w:tab w:val="clear" w:pos="4320"/>
        <w:tab w:val="clear" w:pos="8640"/>
        <w:tab w:val="center" w:pos="4678"/>
        <w:tab w:val="right" w:pos="9356"/>
      </w:tabs>
      <w:jc w:val="right"/>
      <w:rPr>
        <w:lang w:val="sl-SI"/>
      </w:rPr>
    </w:pPr>
    <w:r>
      <w:rPr>
        <w:rStyle w:val="PageNumber"/>
      </w:rPr>
      <w:fldChar w:fldCharType="begin"/>
    </w:r>
    <w:r w:rsidR="00BF033D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543C6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C3509" w14:textId="77777777" w:rsidR="008064F0" w:rsidRDefault="008064F0">
      <w:r>
        <w:separator/>
      </w:r>
    </w:p>
  </w:footnote>
  <w:footnote w:type="continuationSeparator" w:id="0">
    <w:p w14:paraId="0940FF54" w14:textId="77777777" w:rsidR="008064F0" w:rsidRDefault="008064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778B8" w14:textId="77777777" w:rsidR="00BF033D" w:rsidRDefault="00BF033D" w:rsidP="00171186">
    <w:pPr>
      <w:spacing w:after="60"/>
      <w:jc w:val="right"/>
      <w:rPr>
        <w:rFonts w:ascii="Arial" w:hAnsi="Arial"/>
        <w:b/>
        <w:i/>
      </w:rPr>
    </w:pPr>
  </w:p>
  <w:tbl>
    <w:tblPr>
      <w:tblW w:w="9923" w:type="dxa"/>
      <w:tblInd w:w="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4"/>
      <w:gridCol w:w="7083"/>
      <w:gridCol w:w="1426"/>
    </w:tblGrid>
    <w:tr w:rsidR="00BF033D" w14:paraId="76004B83" w14:textId="77777777" w:rsidTr="0037042F">
      <w:trPr>
        <w:cantSplit/>
        <w:trHeight w:val="1524"/>
      </w:trPr>
      <w:tc>
        <w:tcPr>
          <w:tcW w:w="1414" w:type="dxa"/>
          <w:vAlign w:val="center"/>
        </w:tcPr>
        <w:p w14:paraId="625F22F4" w14:textId="77777777" w:rsidR="00BF033D" w:rsidRDefault="00BF033D" w:rsidP="00A07D1E">
          <w:pPr>
            <w:spacing w:line="240" w:lineRule="auto"/>
            <w:ind w:firstLine="0"/>
            <w:jc w:val="center"/>
            <w:rPr>
              <w:rFonts w:ascii="Arial" w:hAnsi="Arial"/>
              <w:sz w:val="20"/>
            </w:rPr>
          </w:pPr>
          <w:r w:rsidRPr="008C35EF">
            <w:rPr>
              <w:rFonts w:ascii="Tahoma" w:hAnsi="Tahoma"/>
            </w:rPr>
            <w:object w:dxaOrig="4590" w:dyaOrig="4635" w14:anchorId="12E1038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3.6pt;height:60pt" fillcolor="window">
                <v:imagedata r:id="rId1" o:title=""/>
              </v:shape>
              <o:OLEObject Type="Embed" ProgID="PBrush" ShapeID="_x0000_i1025" DrawAspect="Content" ObjectID="_1831383559" r:id="rId2"/>
            </w:object>
          </w:r>
        </w:p>
      </w:tc>
      <w:tc>
        <w:tcPr>
          <w:tcW w:w="7083" w:type="dxa"/>
          <w:vAlign w:val="center"/>
        </w:tcPr>
        <w:p w14:paraId="76CCCAFF" w14:textId="77777777" w:rsidR="00BF033D" w:rsidRPr="00A07D1E" w:rsidRDefault="00BF033D" w:rsidP="00A07D1E">
          <w:pPr>
            <w:pStyle w:val="ime"/>
            <w:spacing w:before="120" w:after="0" w:line="240" w:lineRule="auto"/>
            <w:ind w:left="57" w:right="57"/>
            <w:rPr>
              <w:rFonts w:ascii="Arial" w:hAnsi="Arial"/>
              <w:b/>
              <w:spacing w:val="-8"/>
              <w:sz w:val="40"/>
              <w:szCs w:val="40"/>
              <w:lang w:val="sr-Cyrl-CS"/>
            </w:rPr>
          </w:pPr>
          <w:r w:rsidRPr="00A07D1E">
            <w:rPr>
              <w:rFonts w:ascii="Arial" w:hAnsi="Arial"/>
              <w:b/>
              <w:spacing w:val="-8"/>
              <w:sz w:val="40"/>
              <w:szCs w:val="40"/>
            </w:rPr>
            <w:t>УНИВЕРЗИТЕТ У НОВОМ САДУ</w:t>
          </w:r>
        </w:p>
        <w:p w14:paraId="2994891B" w14:textId="77777777" w:rsidR="00BF033D" w:rsidRPr="00A07D1E" w:rsidRDefault="00BF033D" w:rsidP="00A07D1E">
          <w:pPr>
            <w:pStyle w:val="ime"/>
            <w:spacing w:before="120" w:after="0" w:line="240" w:lineRule="auto"/>
            <w:ind w:left="57" w:right="57"/>
            <w:rPr>
              <w:rFonts w:ascii="Arial" w:hAnsi="Arial"/>
              <w:b/>
              <w:spacing w:val="-8"/>
              <w:sz w:val="32"/>
              <w:szCs w:val="32"/>
              <w:lang w:val="sr-Cyrl-CS"/>
            </w:rPr>
          </w:pPr>
          <w:r w:rsidRPr="00A07D1E">
            <w:rPr>
              <w:rFonts w:ascii="Arial" w:hAnsi="Arial"/>
              <w:b/>
              <w:spacing w:val="-8"/>
              <w:sz w:val="40"/>
              <w:szCs w:val="40"/>
            </w:rPr>
            <w:t>ФАКУЛТЕТ ТЕХНИ</w:t>
          </w:r>
          <w:r w:rsidRPr="00A07D1E">
            <w:rPr>
              <w:rFonts w:ascii="Arial" w:hAnsi="Arial"/>
              <w:b/>
              <w:spacing w:val="-8"/>
              <w:sz w:val="40"/>
              <w:szCs w:val="40"/>
              <w:lang w:val="sr-Cyrl-CS"/>
            </w:rPr>
            <w:t>Ч</w:t>
          </w:r>
          <w:r w:rsidRPr="00A07D1E">
            <w:rPr>
              <w:rFonts w:ascii="Arial" w:hAnsi="Arial"/>
              <w:b/>
              <w:spacing w:val="-8"/>
              <w:sz w:val="40"/>
              <w:szCs w:val="40"/>
            </w:rPr>
            <w:t>КИХ НАУКА</w:t>
          </w:r>
        </w:p>
      </w:tc>
      <w:tc>
        <w:tcPr>
          <w:tcW w:w="1426" w:type="dxa"/>
        </w:tcPr>
        <w:p w14:paraId="425C9D03" w14:textId="7F81EAFC" w:rsidR="00BF033D" w:rsidRPr="00A07D1E" w:rsidRDefault="00D47993" w:rsidP="00A07D1E">
          <w:pPr>
            <w:pStyle w:val="ime"/>
            <w:spacing w:before="120" w:after="0" w:line="240" w:lineRule="auto"/>
            <w:ind w:left="57" w:right="57"/>
            <w:rPr>
              <w:rFonts w:ascii="Arial" w:hAnsi="Arial"/>
              <w:b/>
              <w:spacing w:val="-8"/>
              <w:sz w:val="40"/>
              <w:szCs w:val="40"/>
            </w:rPr>
          </w:pPr>
          <w:r w:rsidRPr="00EF4C2D">
            <w:rPr>
              <w:noProof/>
              <w:lang w:val="en-US"/>
            </w:rPr>
            <w:drawing>
              <wp:inline distT="0" distB="0" distL="0" distR="0" wp14:anchorId="5D508DA2" wp14:editId="3B211726">
                <wp:extent cx="784860" cy="86106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4860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45DCF1D" w14:textId="77777777" w:rsidR="00BF033D" w:rsidRDefault="00BF03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E2CF0" w14:textId="77777777" w:rsidR="00BF033D" w:rsidRPr="009A29B1" w:rsidRDefault="00BF033D" w:rsidP="00AD67BD">
    <w:pPr>
      <w:pStyle w:val="Header"/>
      <w:pBdr>
        <w:bottom w:val="single" w:sz="4" w:space="1" w:color="auto"/>
      </w:pBdr>
      <w:jc w:val="right"/>
    </w:pPr>
    <w:r>
      <w:t>Sadržaj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0468C" w14:textId="77777777" w:rsidR="00BF033D" w:rsidRPr="00236E5A" w:rsidRDefault="00BF033D" w:rsidP="00AD67BD">
    <w:pPr>
      <w:pStyle w:val="Header"/>
      <w:pBdr>
        <w:bottom w:val="single" w:sz="4" w:space="1" w:color="auto"/>
      </w:pBdr>
      <w:jc w:val="right"/>
    </w:pPr>
    <w:r>
      <w:t>S</w:t>
    </w:r>
    <w:r w:rsidR="005B501A">
      <w:t>p</w:t>
    </w:r>
    <w:r>
      <w:t>isak tab</w:t>
    </w:r>
    <w:r w:rsidR="00A8518B">
      <w:t>e</w:t>
    </w:r>
    <w:r>
      <w:t>la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F0A86" w14:textId="77777777" w:rsidR="00BF033D" w:rsidRDefault="00154AC5" w:rsidP="00AD67BD">
    <w:pPr>
      <w:pStyle w:val="Header"/>
      <w:pBdr>
        <w:bottom w:val="single" w:sz="4" w:space="1" w:color="auto"/>
      </w:pBdr>
      <w:tabs>
        <w:tab w:val="clear" w:pos="4320"/>
        <w:tab w:val="clear" w:pos="8640"/>
        <w:tab w:val="center" w:pos="4678"/>
        <w:tab w:val="right" w:pos="9356"/>
      </w:tabs>
      <w:jc w:val="right"/>
    </w:pPr>
    <w:r>
      <w:rPr>
        <w:lang w:val="sl-SI"/>
      </w:rPr>
      <w:fldChar w:fldCharType="begin"/>
    </w:r>
    <w:r w:rsidR="000B319C">
      <w:instrText xml:space="preserve"> REF _Ref251174205 \h </w:instrText>
    </w:r>
    <w:r>
      <w:rPr>
        <w:lang w:val="sl-SI"/>
      </w:rPr>
    </w:r>
    <w:r>
      <w:rPr>
        <w:lang w:val="sl-SI"/>
      </w:rPr>
      <w:fldChar w:fldCharType="separate"/>
    </w:r>
    <w:r w:rsidR="00943733" w:rsidRPr="009C545F">
      <w:t>Zadatak</w:t>
    </w:r>
    <w:r>
      <w:rPr>
        <w:lang w:val="sl-SI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8E9A" w14:textId="77777777" w:rsidR="00BF033D" w:rsidRDefault="00154AC5" w:rsidP="00AD67BD">
    <w:pPr>
      <w:pStyle w:val="Header"/>
      <w:pBdr>
        <w:bottom w:val="single" w:sz="4" w:space="1" w:color="auto"/>
      </w:pBdr>
      <w:tabs>
        <w:tab w:val="clear" w:pos="4320"/>
        <w:tab w:val="clear" w:pos="8640"/>
        <w:tab w:val="center" w:pos="4678"/>
        <w:tab w:val="right" w:pos="9356"/>
      </w:tabs>
      <w:jc w:val="right"/>
    </w:pPr>
    <w:r>
      <w:fldChar w:fldCharType="begin"/>
    </w:r>
    <w:r w:rsidR="000B319C">
      <w:instrText xml:space="preserve"> REF _Ref251174181 \h </w:instrText>
    </w:r>
    <w:r>
      <w:fldChar w:fldCharType="separate"/>
    </w:r>
    <w:r w:rsidR="00943733" w:rsidRPr="009C545F">
      <w:t xml:space="preserve">Koncept </w:t>
    </w:r>
    <w:r w:rsidR="00943733" w:rsidRPr="009C545F">
      <w:t>rešenja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632CB" w14:textId="77777777" w:rsidR="000B319C" w:rsidRDefault="00154AC5" w:rsidP="00AD67BD">
    <w:pPr>
      <w:pStyle w:val="Header"/>
      <w:pBdr>
        <w:bottom w:val="single" w:sz="4" w:space="1" w:color="auto"/>
      </w:pBdr>
      <w:tabs>
        <w:tab w:val="clear" w:pos="4320"/>
        <w:tab w:val="clear" w:pos="8640"/>
        <w:tab w:val="center" w:pos="4678"/>
        <w:tab w:val="right" w:pos="9356"/>
      </w:tabs>
      <w:jc w:val="right"/>
    </w:pPr>
    <w:r>
      <w:fldChar w:fldCharType="begin"/>
    </w:r>
    <w:r w:rsidR="00C072C1">
      <w:instrText xml:space="preserve"> REF _Ref251175745 \h </w:instrText>
    </w:r>
    <w:r>
      <w:fldChar w:fldCharType="separate"/>
    </w:r>
    <w:r w:rsidR="00943733" w:rsidRPr="009C545F">
      <w:t xml:space="preserve">Opis </w:t>
    </w:r>
    <w:r w:rsidR="00943733" w:rsidRPr="009C545F">
      <w:t>rešenja</w:t>
    </w:r>
    <w: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E1089" w14:textId="77777777" w:rsidR="00BF033D" w:rsidRDefault="00154AC5" w:rsidP="00AD67BD">
    <w:pPr>
      <w:pStyle w:val="Header"/>
      <w:pBdr>
        <w:bottom w:val="single" w:sz="4" w:space="1" w:color="auto"/>
      </w:pBdr>
      <w:tabs>
        <w:tab w:val="clear" w:pos="4320"/>
        <w:tab w:val="clear" w:pos="8640"/>
        <w:tab w:val="center" w:pos="4678"/>
        <w:tab w:val="right" w:pos="9356"/>
      </w:tabs>
      <w:jc w:val="right"/>
    </w:pPr>
    <w:r>
      <w:fldChar w:fldCharType="begin"/>
    </w:r>
    <w:r w:rsidR="00E66AFD">
      <w:instrText xml:space="preserve"> REF _Ref251175858 \h </w:instrText>
    </w:r>
    <w:r>
      <w:fldChar w:fldCharType="separate"/>
    </w:r>
    <w:r w:rsidR="00943733" w:rsidRPr="009C545F">
      <w:t>Testiranje</w:t>
    </w:r>
    <w: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5DD25" w14:textId="77777777" w:rsidR="008B55BA" w:rsidRDefault="00154AC5" w:rsidP="00AD67BD">
    <w:pPr>
      <w:pStyle w:val="Header"/>
      <w:pBdr>
        <w:bottom w:val="single" w:sz="4" w:space="1" w:color="auto"/>
      </w:pBdr>
      <w:tabs>
        <w:tab w:val="clear" w:pos="4320"/>
        <w:tab w:val="clear" w:pos="8640"/>
        <w:tab w:val="center" w:pos="4678"/>
        <w:tab w:val="right" w:pos="9356"/>
      </w:tabs>
      <w:jc w:val="right"/>
    </w:pPr>
    <w:r>
      <w:fldChar w:fldCharType="begin"/>
    </w:r>
    <w:r w:rsidR="008B55BA">
      <w:instrText xml:space="preserve"> REF _Ref251175884 \h </w:instrText>
    </w:r>
    <w:r>
      <w:fldChar w:fldCharType="separate"/>
    </w:r>
    <w:r w:rsidR="00943733" w:rsidRPr="009C545F">
      <w:t>Zaključak</w:t>
    </w:r>
    <w: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6673F" w14:textId="77777777" w:rsidR="00BF033D" w:rsidRDefault="00154AC5" w:rsidP="00AD67BD">
    <w:pPr>
      <w:pStyle w:val="Header"/>
      <w:pBdr>
        <w:bottom w:val="single" w:sz="4" w:space="1" w:color="auto"/>
      </w:pBdr>
      <w:tabs>
        <w:tab w:val="clear" w:pos="4320"/>
        <w:tab w:val="clear" w:pos="8640"/>
        <w:tab w:val="center" w:pos="4678"/>
        <w:tab w:val="right" w:pos="9356"/>
      </w:tabs>
      <w:jc w:val="right"/>
    </w:pPr>
    <w:r>
      <w:rPr>
        <w:lang w:val="sl-SI"/>
      </w:rPr>
      <w:fldChar w:fldCharType="begin"/>
    </w:r>
    <w:r w:rsidR="00BF033D">
      <w:rPr>
        <w:lang w:val="sl-SI"/>
      </w:rPr>
      <w:instrText xml:space="preserve"> REF _Ref471876445 \h </w:instrText>
    </w:r>
    <w:r>
      <w:rPr>
        <w:lang w:val="sl-SI"/>
      </w:rPr>
    </w:r>
    <w:r>
      <w:rPr>
        <w:lang w:val="sl-SI"/>
      </w:rPr>
      <w:fldChar w:fldCharType="separate"/>
    </w:r>
    <w:r w:rsidR="00943733" w:rsidRPr="009C545F">
      <w:t>Literatura</w:t>
    </w:r>
    <w:r>
      <w:rPr>
        <w:lang w:val="sl-SI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700D"/>
    <w:multiLevelType w:val="hybridMultilevel"/>
    <w:tmpl w:val="C79C4AC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37C1554"/>
    <w:multiLevelType w:val="hybridMultilevel"/>
    <w:tmpl w:val="CE042AF4"/>
    <w:lvl w:ilvl="0" w:tplc="48EA993E">
      <w:start w:val="1"/>
      <w:numFmt w:val="decimal"/>
      <w:lvlText w:val="[%1]"/>
      <w:lvlJc w:val="right"/>
      <w:pPr>
        <w:tabs>
          <w:tab w:val="num" w:pos="851"/>
        </w:tabs>
        <w:ind w:left="851" w:hanging="284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4AD689C"/>
    <w:multiLevelType w:val="multilevel"/>
    <w:tmpl w:val="8682CDF6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134" w:hanging="113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800"/>
        </w:tabs>
        <w:ind w:left="1134" w:hanging="113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134" w:hanging="113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0"/>
        </w:tabs>
        <w:ind w:left="1134" w:hanging="113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520"/>
        </w:tabs>
        <w:ind w:left="1134" w:hanging="1134"/>
      </w:pPr>
      <w:rPr>
        <w:rFonts w:hint="default"/>
      </w:rPr>
    </w:lvl>
  </w:abstractNum>
  <w:abstractNum w:abstractNumId="3" w15:restartNumberingAfterBreak="0">
    <w:nsid w:val="450D34AE"/>
    <w:multiLevelType w:val="hybridMultilevel"/>
    <w:tmpl w:val="8D18680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560471C"/>
    <w:multiLevelType w:val="multilevel"/>
    <w:tmpl w:val="313401DC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134" w:hanging="113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134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134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1134" w:hanging="1134"/>
      </w:pPr>
      <w:rPr>
        <w:rFonts w:hint="default"/>
      </w:rPr>
    </w:lvl>
  </w:abstractNum>
  <w:abstractNum w:abstractNumId="5" w15:restartNumberingAfterBreak="0">
    <w:nsid w:val="67D94418"/>
    <w:multiLevelType w:val="multilevel"/>
    <w:tmpl w:val="040A2DDE"/>
    <w:lvl w:ilvl="0">
      <w:start w:val="1"/>
      <w:numFmt w:val="decimal"/>
      <w:suff w:val="space"/>
      <w:lvlText w:val="%1."/>
      <w:lvlJc w:val="left"/>
      <w:pPr>
        <w:ind w:left="851" w:hanging="851"/>
      </w:pPr>
    </w:lvl>
    <w:lvl w:ilvl="1">
      <w:start w:val="1"/>
      <w:numFmt w:val="decimal"/>
      <w:suff w:val="space"/>
      <w:lvlText w:val="%1.%2."/>
      <w:lvlJc w:val="left"/>
      <w:pPr>
        <w:ind w:left="794" w:hanging="434"/>
      </w:pPr>
    </w:lvl>
    <w:lvl w:ilvl="2">
      <w:start w:val="1"/>
      <w:numFmt w:val="decimal"/>
      <w:suff w:val="space"/>
      <w:lvlText w:val="%1.%2.%3."/>
      <w:lvlJc w:val="left"/>
      <w:pPr>
        <w:ind w:left="1225" w:hanging="505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num w:numId="1" w16cid:durableId="674310874">
    <w:abstractNumId w:val="4"/>
  </w:num>
  <w:num w:numId="2" w16cid:durableId="356007197">
    <w:abstractNumId w:val="2"/>
  </w:num>
  <w:num w:numId="3" w16cid:durableId="907761154">
    <w:abstractNumId w:val="5"/>
  </w:num>
  <w:num w:numId="4" w16cid:durableId="1302344355">
    <w:abstractNumId w:val="1"/>
  </w:num>
  <w:num w:numId="5" w16cid:durableId="1466972231">
    <w:abstractNumId w:val="0"/>
  </w:num>
  <w:num w:numId="6" w16cid:durableId="1076778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A4"/>
    <w:rsid w:val="00026929"/>
    <w:rsid w:val="00052364"/>
    <w:rsid w:val="0006315A"/>
    <w:rsid w:val="0008175D"/>
    <w:rsid w:val="000909FA"/>
    <w:rsid w:val="00094BF2"/>
    <w:rsid w:val="000B2DAF"/>
    <w:rsid w:val="000B319C"/>
    <w:rsid w:val="001051DE"/>
    <w:rsid w:val="00116572"/>
    <w:rsid w:val="001435F9"/>
    <w:rsid w:val="00151998"/>
    <w:rsid w:val="001542A0"/>
    <w:rsid w:val="00154AC5"/>
    <w:rsid w:val="00171186"/>
    <w:rsid w:val="00192372"/>
    <w:rsid w:val="001A1DE1"/>
    <w:rsid w:val="001B7371"/>
    <w:rsid w:val="001C6EAA"/>
    <w:rsid w:val="001D2C87"/>
    <w:rsid w:val="001E1C19"/>
    <w:rsid w:val="001E4C74"/>
    <w:rsid w:val="00236E5A"/>
    <w:rsid w:val="0024280A"/>
    <w:rsid w:val="002B1A5F"/>
    <w:rsid w:val="002C66AA"/>
    <w:rsid w:val="002C7DB1"/>
    <w:rsid w:val="002F0424"/>
    <w:rsid w:val="002F7218"/>
    <w:rsid w:val="00300D4E"/>
    <w:rsid w:val="00364583"/>
    <w:rsid w:val="0037042F"/>
    <w:rsid w:val="00375497"/>
    <w:rsid w:val="0039616D"/>
    <w:rsid w:val="003C184F"/>
    <w:rsid w:val="003D0025"/>
    <w:rsid w:val="003E3C6C"/>
    <w:rsid w:val="00406314"/>
    <w:rsid w:val="00424697"/>
    <w:rsid w:val="004311AB"/>
    <w:rsid w:val="004753C2"/>
    <w:rsid w:val="00484F34"/>
    <w:rsid w:val="004A60C8"/>
    <w:rsid w:val="004B56A1"/>
    <w:rsid w:val="0050249D"/>
    <w:rsid w:val="0050584A"/>
    <w:rsid w:val="00511153"/>
    <w:rsid w:val="00517A6A"/>
    <w:rsid w:val="00536164"/>
    <w:rsid w:val="0055719E"/>
    <w:rsid w:val="00576A1B"/>
    <w:rsid w:val="00582BB8"/>
    <w:rsid w:val="00584E67"/>
    <w:rsid w:val="005B501A"/>
    <w:rsid w:val="005C373F"/>
    <w:rsid w:val="005D1953"/>
    <w:rsid w:val="00605C04"/>
    <w:rsid w:val="00606F74"/>
    <w:rsid w:val="00627338"/>
    <w:rsid w:val="00635D13"/>
    <w:rsid w:val="00641EAD"/>
    <w:rsid w:val="00646C18"/>
    <w:rsid w:val="00653269"/>
    <w:rsid w:val="00657AB9"/>
    <w:rsid w:val="0066141C"/>
    <w:rsid w:val="006A6C11"/>
    <w:rsid w:val="006B284C"/>
    <w:rsid w:val="006B71EA"/>
    <w:rsid w:val="006D17D9"/>
    <w:rsid w:val="006D5460"/>
    <w:rsid w:val="006E462F"/>
    <w:rsid w:val="00720650"/>
    <w:rsid w:val="007263F5"/>
    <w:rsid w:val="00727A69"/>
    <w:rsid w:val="007334E5"/>
    <w:rsid w:val="0077522B"/>
    <w:rsid w:val="007900C5"/>
    <w:rsid w:val="00791FA4"/>
    <w:rsid w:val="007B296C"/>
    <w:rsid w:val="007C6843"/>
    <w:rsid w:val="008064F0"/>
    <w:rsid w:val="00822D43"/>
    <w:rsid w:val="00827ABD"/>
    <w:rsid w:val="00834DA6"/>
    <w:rsid w:val="008543C6"/>
    <w:rsid w:val="008667E1"/>
    <w:rsid w:val="00877080"/>
    <w:rsid w:val="00892E0E"/>
    <w:rsid w:val="008A1A71"/>
    <w:rsid w:val="008B40CD"/>
    <w:rsid w:val="008B55BA"/>
    <w:rsid w:val="008C044D"/>
    <w:rsid w:val="008C09F2"/>
    <w:rsid w:val="008D095E"/>
    <w:rsid w:val="00907CDB"/>
    <w:rsid w:val="00943733"/>
    <w:rsid w:val="0094586E"/>
    <w:rsid w:val="00951629"/>
    <w:rsid w:val="009857F6"/>
    <w:rsid w:val="009A29B1"/>
    <w:rsid w:val="009C43BE"/>
    <w:rsid w:val="009C545F"/>
    <w:rsid w:val="00A03B55"/>
    <w:rsid w:val="00A07D1E"/>
    <w:rsid w:val="00A1714C"/>
    <w:rsid w:val="00A2548D"/>
    <w:rsid w:val="00A40009"/>
    <w:rsid w:val="00A44B60"/>
    <w:rsid w:val="00A518F3"/>
    <w:rsid w:val="00A63422"/>
    <w:rsid w:val="00A73B40"/>
    <w:rsid w:val="00A7505C"/>
    <w:rsid w:val="00A83983"/>
    <w:rsid w:val="00A8518B"/>
    <w:rsid w:val="00AC3BE6"/>
    <w:rsid w:val="00AC5421"/>
    <w:rsid w:val="00AD3EBB"/>
    <w:rsid w:val="00AD67BD"/>
    <w:rsid w:val="00AF6F26"/>
    <w:rsid w:val="00B02AA9"/>
    <w:rsid w:val="00B120AC"/>
    <w:rsid w:val="00B15405"/>
    <w:rsid w:val="00B31667"/>
    <w:rsid w:val="00B41898"/>
    <w:rsid w:val="00B42E2A"/>
    <w:rsid w:val="00B62FAC"/>
    <w:rsid w:val="00BA081A"/>
    <w:rsid w:val="00BB428F"/>
    <w:rsid w:val="00BD1B21"/>
    <w:rsid w:val="00BD52D9"/>
    <w:rsid w:val="00BF033D"/>
    <w:rsid w:val="00BF3111"/>
    <w:rsid w:val="00C072C1"/>
    <w:rsid w:val="00C12DBD"/>
    <w:rsid w:val="00C717C9"/>
    <w:rsid w:val="00C71A54"/>
    <w:rsid w:val="00C72579"/>
    <w:rsid w:val="00C81E04"/>
    <w:rsid w:val="00C87EE6"/>
    <w:rsid w:val="00CC6B15"/>
    <w:rsid w:val="00CE5759"/>
    <w:rsid w:val="00D22293"/>
    <w:rsid w:val="00D301AE"/>
    <w:rsid w:val="00D3719A"/>
    <w:rsid w:val="00D47993"/>
    <w:rsid w:val="00D50B10"/>
    <w:rsid w:val="00D66617"/>
    <w:rsid w:val="00D91B83"/>
    <w:rsid w:val="00D96B59"/>
    <w:rsid w:val="00DA011D"/>
    <w:rsid w:val="00DB0534"/>
    <w:rsid w:val="00E03024"/>
    <w:rsid w:val="00E27056"/>
    <w:rsid w:val="00E35B5A"/>
    <w:rsid w:val="00E47B6E"/>
    <w:rsid w:val="00E61FC7"/>
    <w:rsid w:val="00E66AFD"/>
    <w:rsid w:val="00E80A8B"/>
    <w:rsid w:val="00E90470"/>
    <w:rsid w:val="00E936B1"/>
    <w:rsid w:val="00EF0E9D"/>
    <w:rsid w:val="00EF4C2D"/>
    <w:rsid w:val="00F237C2"/>
    <w:rsid w:val="00F26E27"/>
    <w:rsid w:val="00F548AA"/>
    <w:rsid w:val="00F6419C"/>
    <w:rsid w:val="00F72993"/>
    <w:rsid w:val="00F85E82"/>
    <w:rsid w:val="00F927E9"/>
    <w:rsid w:val="00FB2D51"/>
    <w:rsid w:val="00FE7A65"/>
    <w:rsid w:val="00FF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1BEB7"/>
  <w15:chartTrackingRefBased/>
  <w15:docId w15:val="{AE5D7A25-CD72-47DF-881E-4BD814FC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6F26"/>
    <w:pPr>
      <w:spacing w:line="360" w:lineRule="auto"/>
      <w:ind w:firstLine="567"/>
      <w:jc w:val="both"/>
    </w:pPr>
    <w:rPr>
      <w:sz w:val="24"/>
      <w:lang w:val="sr-Latn-CS"/>
    </w:rPr>
  </w:style>
  <w:style w:type="paragraph" w:styleId="Heading1">
    <w:name w:val="heading 1"/>
    <w:basedOn w:val="Normal"/>
    <w:next w:val="Normal"/>
    <w:qFormat/>
    <w:rsid w:val="00154AC5"/>
    <w:pPr>
      <w:keepNext/>
      <w:pageBreakBefore/>
      <w:numPr>
        <w:numId w:val="2"/>
      </w:numPr>
      <w:spacing w:before="4000" w:after="60"/>
      <w:ind w:right="1134"/>
      <w:jc w:val="right"/>
      <w:outlineLvl w:val="0"/>
    </w:pPr>
    <w:rPr>
      <w:rFonts w:ascii="Tahoma" w:hAnsi="Tahoma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54AC5"/>
    <w:pPr>
      <w:keepNext/>
      <w:numPr>
        <w:ilvl w:val="1"/>
        <w:numId w:val="2"/>
      </w:numPr>
      <w:spacing w:before="200" w:after="60"/>
      <w:jc w:val="left"/>
      <w:outlineLvl w:val="1"/>
    </w:pPr>
    <w:rPr>
      <w:rFonts w:ascii="Tahoma" w:hAnsi="Tahoma"/>
      <w:b/>
      <w:sz w:val="28"/>
    </w:rPr>
  </w:style>
  <w:style w:type="paragraph" w:styleId="Heading3">
    <w:name w:val="heading 3"/>
    <w:basedOn w:val="Normal"/>
    <w:next w:val="Normal"/>
    <w:qFormat/>
    <w:rsid w:val="00154AC5"/>
    <w:pPr>
      <w:keepNext/>
      <w:numPr>
        <w:ilvl w:val="2"/>
        <w:numId w:val="2"/>
      </w:numPr>
      <w:spacing w:before="200" w:after="60"/>
      <w:jc w:val="left"/>
      <w:outlineLvl w:val="2"/>
    </w:pPr>
    <w:rPr>
      <w:rFonts w:ascii="Tahoma" w:hAnsi="Tahoma"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154AC5"/>
    <w:pPr>
      <w:keepNext/>
      <w:numPr>
        <w:ilvl w:val="3"/>
        <w:numId w:val="2"/>
      </w:numPr>
      <w:spacing w:before="200" w:after="60"/>
      <w:jc w:val="left"/>
      <w:outlineLvl w:val="3"/>
    </w:pPr>
    <w:rPr>
      <w:rFonts w:ascii="Tahoma" w:hAnsi="Tahoma"/>
      <w:b/>
      <w:bCs/>
      <w:szCs w:val="28"/>
    </w:rPr>
  </w:style>
  <w:style w:type="paragraph" w:styleId="Heading5">
    <w:name w:val="heading 5"/>
    <w:basedOn w:val="Normal"/>
    <w:next w:val="Normal"/>
    <w:qFormat/>
    <w:rsid w:val="00154AC5"/>
    <w:pPr>
      <w:numPr>
        <w:ilvl w:val="4"/>
        <w:numId w:val="2"/>
      </w:numPr>
      <w:spacing w:before="200" w:after="60"/>
      <w:jc w:val="left"/>
      <w:outlineLvl w:val="4"/>
    </w:pPr>
    <w:rPr>
      <w:rFonts w:ascii="Tahoma" w:hAnsi="Tahoma"/>
      <w:b/>
      <w:bCs/>
      <w:iCs/>
      <w:szCs w:val="26"/>
    </w:rPr>
  </w:style>
  <w:style w:type="paragraph" w:styleId="Heading6">
    <w:name w:val="heading 6"/>
    <w:basedOn w:val="Normal"/>
    <w:next w:val="Normal"/>
    <w:qFormat/>
    <w:rsid w:val="00154AC5"/>
    <w:pPr>
      <w:numPr>
        <w:ilvl w:val="5"/>
        <w:numId w:val="2"/>
      </w:numPr>
      <w:spacing w:before="200" w:after="60"/>
      <w:jc w:val="left"/>
      <w:outlineLvl w:val="5"/>
    </w:pPr>
    <w:rPr>
      <w:rFonts w:ascii="Tahoma" w:hAnsi="Tahoma"/>
      <w:b/>
      <w:bCs/>
      <w:szCs w:val="22"/>
    </w:rPr>
  </w:style>
  <w:style w:type="paragraph" w:styleId="Heading7">
    <w:name w:val="heading 7"/>
    <w:basedOn w:val="Normal"/>
    <w:next w:val="Normal"/>
    <w:qFormat/>
    <w:rsid w:val="00154AC5"/>
    <w:pPr>
      <w:numPr>
        <w:ilvl w:val="6"/>
        <w:numId w:val="2"/>
      </w:numPr>
      <w:spacing w:before="200" w:after="60"/>
      <w:jc w:val="left"/>
      <w:outlineLvl w:val="6"/>
    </w:pPr>
    <w:rPr>
      <w:rFonts w:ascii="Tahoma" w:hAnsi="Tahoma"/>
      <w:b/>
      <w:szCs w:val="24"/>
    </w:rPr>
  </w:style>
  <w:style w:type="paragraph" w:styleId="Heading8">
    <w:name w:val="heading 8"/>
    <w:basedOn w:val="Normal"/>
    <w:next w:val="Normal"/>
    <w:qFormat/>
    <w:rsid w:val="00154AC5"/>
    <w:pPr>
      <w:numPr>
        <w:ilvl w:val="7"/>
        <w:numId w:val="2"/>
      </w:numPr>
      <w:spacing w:before="200" w:after="60"/>
      <w:jc w:val="left"/>
      <w:outlineLvl w:val="7"/>
    </w:pPr>
    <w:rPr>
      <w:rFonts w:ascii="Tahoma" w:hAnsi="Tahoma"/>
      <w:b/>
      <w:iCs/>
      <w:szCs w:val="24"/>
    </w:rPr>
  </w:style>
  <w:style w:type="paragraph" w:styleId="Heading9">
    <w:name w:val="heading 9"/>
    <w:basedOn w:val="Normal"/>
    <w:next w:val="Normal"/>
    <w:qFormat/>
    <w:rsid w:val="00154AC5"/>
    <w:pPr>
      <w:numPr>
        <w:ilvl w:val="8"/>
        <w:numId w:val="2"/>
      </w:numPr>
      <w:spacing w:before="200" w:after="60"/>
      <w:jc w:val="left"/>
      <w:outlineLvl w:val="8"/>
    </w:pPr>
    <w:rPr>
      <w:rFonts w:ascii="Tahoma" w:hAnsi="Tahoma" w:cs="Arial"/>
      <w:b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026929"/>
    <w:pPr>
      <w:tabs>
        <w:tab w:val="left" w:pos="1000"/>
        <w:tab w:val="right" w:leader="dot" w:pos="9360"/>
      </w:tabs>
    </w:pPr>
    <w:rPr>
      <w:lang w:val="sl-SI"/>
    </w:rPr>
  </w:style>
  <w:style w:type="paragraph" w:customStyle="1" w:styleId="Code">
    <w:name w:val="Code"/>
    <w:basedOn w:val="Normal"/>
    <w:rsid w:val="00154AC5"/>
    <w:pPr>
      <w:jc w:val="left"/>
    </w:pPr>
    <w:rPr>
      <w:rFonts w:ascii="Courier New" w:hAnsi="Courier New"/>
      <w:sz w:val="18"/>
    </w:rPr>
  </w:style>
  <w:style w:type="paragraph" w:styleId="Caption">
    <w:name w:val="caption"/>
    <w:basedOn w:val="Normal"/>
    <w:next w:val="Normal"/>
    <w:qFormat/>
    <w:rsid w:val="00154AC5"/>
    <w:pPr>
      <w:spacing w:before="120" w:after="120"/>
      <w:ind w:firstLine="0"/>
      <w:jc w:val="center"/>
    </w:pPr>
    <w:rPr>
      <w:bCs/>
    </w:rPr>
  </w:style>
  <w:style w:type="paragraph" w:styleId="TOC2">
    <w:name w:val="toc 2"/>
    <w:basedOn w:val="Normal"/>
    <w:next w:val="Normal"/>
    <w:autoRedefine/>
    <w:uiPriority w:val="39"/>
    <w:rsid w:val="00154AC5"/>
    <w:pPr>
      <w:ind w:left="200"/>
    </w:pPr>
  </w:style>
  <w:style w:type="paragraph" w:styleId="Header">
    <w:name w:val="header"/>
    <w:basedOn w:val="Normal"/>
    <w:rsid w:val="00154AC5"/>
    <w:pPr>
      <w:tabs>
        <w:tab w:val="center" w:pos="4320"/>
        <w:tab w:val="right" w:pos="8640"/>
      </w:tabs>
      <w:ind w:firstLine="0"/>
    </w:pPr>
    <w:rPr>
      <w:sz w:val="20"/>
    </w:rPr>
  </w:style>
  <w:style w:type="paragraph" w:styleId="Footer">
    <w:name w:val="footer"/>
    <w:basedOn w:val="Normal"/>
    <w:rsid w:val="00154AC5"/>
    <w:pPr>
      <w:tabs>
        <w:tab w:val="center" w:pos="4320"/>
        <w:tab w:val="right" w:pos="8640"/>
      </w:tabs>
      <w:ind w:firstLine="0"/>
    </w:pPr>
    <w:rPr>
      <w:sz w:val="20"/>
    </w:rPr>
  </w:style>
  <w:style w:type="character" w:styleId="PageNumber">
    <w:name w:val="page number"/>
    <w:basedOn w:val="DefaultParagraphFont"/>
    <w:rsid w:val="00154AC5"/>
  </w:style>
  <w:style w:type="paragraph" w:styleId="TOC3">
    <w:name w:val="toc 3"/>
    <w:basedOn w:val="Normal"/>
    <w:next w:val="Normal"/>
    <w:autoRedefine/>
    <w:semiHidden/>
    <w:rsid w:val="00154AC5"/>
    <w:pPr>
      <w:ind w:left="400"/>
    </w:pPr>
  </w:style>
  <w:style w:type="paragraph" w:styleId="TOC4">
    <w:name w:val="toc 4"/>
    <w:basedOn w:val="Normal"/>
    <w:next w:val="Normal"/>
    <w:autoRedefine/>
    <w:semiHidden/>
    <w:rsid w:val="00154AC5"/>
    <w:pPr>
      <w:ind w:left="600"/>
    </w:pPr>
  </w:style>
  <w:style w:type="paragraph" w:styleId="TOC5">
    <w:name w:val="toc 5"/>
    <w:basedOn w:val="Normal"/>
    <w:next w:val="Normal"/>
    <w:autoRedefine/>
    <w:semiHidden/>
    <w:rsid w:val="00154AC5"/>
    <w:pPr>
      <w:ind w:left="800"/>
    </w:pPr>
  </w:style>
  <w:style w:type="paragraph" w:styleId="TOC6">
    <w:name w:val="toc 6"/>
    <w:basedOn w:val="Normal"/>
    <w:next w:val="Normal"/>
    <w:autoRedefine/>
    <w:semiHidden/>
    <w:rsid w:val="00154AC5"/>
    <w:pPr>
      <w:ind w:left="1000"/>
    </w:pPr>
  </w:style>
  <w:style w:type="paragraph" w:styleId="TOC7">
    <w:name w:val="toc 7"/>
    <w:basedOn w:val="Normal"/>
    <w:next w:val="Normal"/>
    <w:autoRedefine/>
    <w:semiHidden/>
    <w:rsid w:val="00154AC5"/>
    <w:pPr>
      <w:ind w:left="1200"/>
    </w:pPr>
  </w:style>
  <w:style w:type="paragraph" w:styleId="TOC8">
    <w:name w:val="toc 8"/>
    <w:basedOn w:val="Normal"/>
    <w:next w:val="Normal"/>
    <w:autoRedefine/>
    <w:semiHidden/>
    <w:rsid w:val="00154AC5"/>
    <w:pPr>
      <w:ind w:left="1400"/>
    </w:pPr>
  </w:style>
  <w:style w:type="paragraph" w:styleId="TOC9">
    <w:name w:val="toc 9"/>
    <w:basedOn w:val="Normal"/>
    <w:next w:val="Normal"/>
    <w:autoRedefine/>
    <w:semiHidden/>
    <w:rsid w:val="00154AC5"/>
    <w:pPr>
      <w:ind w:left="1600"/>
    </w:pPr>
  </w:style>
  <w:style w:type="character" w:styleId="Hyperlink">
    <w:name w:val="Hyperlink"/>
    <w:basedOn w:val="DefaultParagraphFont"/>
    <w:uiPriority w:val="99"/>
    <w:rsid w:val="00154AC5"/>
    <w:rPr>
      <w:color w:val="0000FF"/>
      <w:u w:val="single"/>
    </w:rPr>
  </w:style>
  <w:style w:type="paragraph" w:styleId="DocumentMap">
    <w:name w:val="Document Map"/>
    <w:basedOn w:val="Normal"/>
    <w:semiHidden/>
    <w:rsid w:val="00171186"/>
    <w:pPr>
      <w:shd w:val="clear" w:color="auto" w:fill="000080"/>
    </w:pPr>
    <w:rPr>
      <w:rFonts w:ascii="Tahoma" w:hAnsi="Tahoma" w:cs="Tahoma"/>
      <w:sz w:val="20"/>
    </w:rPr>
  </w:style>
  <w:style w:type="table" w:styleId="TableGrid">
    <w:name w:val="Table Grid"/>
    <w:basedOn w:val="TableNormal"/>
    <w:rsid w:val="00171186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e">
    <w:name w:val="ime"/>
    <w:basedOn w:val="Normal"/>
    <w:rsid w:val="00171186"/>
    <w:pPr>
      <w:spacing w:before="1440" w:after="120"/>
      <w:ind w:firstLine="0"/>
      <w:jc w:val="center"/>
    </w:pPr>
    <w:rPr>
      <w:rFonts w:ascii="VogueBold" w:hAnsi="VogueBold"/>
      <w:kern w:val="20"/>
      <w:sz w:val="30"/>
    </w:rPr>
  </w:style>
  <w:style w:type="paragraph" w:customStyle="1" w:styleId="tab">
    <w:name w:val="tab"/>
    <w:basedOn w:val="Normal"/>
    <w:rsid w:val="009857F6"/>
    <w:pPr>
      <w:spacing w:before="60" w:after="120"/>
      <w:ind w:firstLine="0"/>
    </w:pPr>
    <w:rPr>
      <w:rFonts w:ascii="TimesRoman" w:hAnsi="TimesRoman"/>
      <w:kern w:val="20"/>
      <w:sz w:val="20"/>
    </w:rPr>
  </w:style>
  <w:style w:type="paragraph" w:styleId="BalloonText">
    <w:name w:val="Balloon Text"/>
    <w:basedOn w:val="Normal"/>
    <w:link w:val="BalloonTextChar"/>
    <w:rsid w:val="00791FA4"/>
    <w:pPr>
      <w:spacing w:line="240" w:lineRule="auto"/>
    </w:pPr>
    <w:rPr>
      <w:rFonts w:ascii="Tahoma" w:hAnsi="Tahoma" w:cs="Tahoma"/>
      <w:sz w:val="16"/>
      <w:szCs w:val="16"/>
    </w:rPr>
  </w:style>
  <w:style w:type="paragraph" w:styleId="TableofFigures">
    <w:name w:val="table of figures"/>
    <w:basedOn w:val="Normal"/>
    <w:next w:val="Normal"/>
    <w:uiPriority w:val="99"/>
    <w:rsid w:val="00C12DBD"/>
  </w:style>
  <w:style w:type="character" w:customStyle="1" w:styleId="BalloonTextChar">
    <w:name w:val="Balloon Text Char"/>
    <w:basedOn w:val="DefaultParagraphFont"/>
    <w:link w:val="BalloonText"/>
    <w:rsid w:val="00791F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91F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ilos\My%20Documents\Downloads\ispitni_rad%20(1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493B61-66BE-4658-9BB9-35777A6C7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ispitni_rad (1).dot</Template>
  <TotalTime>881</TotalTime>
  <Pages>9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Šablon za ispitni rad</vt:lpstr>
    </vt:vector>
  </TitlesOfParts>
  <Company>RT-RK</Company>
  <LinksUpToDate>false</LinksUpToDate>
  <CharactersWithSpaces>1424</CharactersWithSpaces>
  <SharedDoc>false</SharedDoc>
  <HLinks>
    <vt:vector size="36" baseType="variant">
      <vt:variant>
        <vt:i4>1900598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_Toc283131426</vt:lpwstr>
      </vt:variant>
      <vt:variant>
        <vt:i4>1900598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_Toc283131425</vt:lpwstr>
      </vt:variant>
      <vt:variant>
        <vt:i4>1900598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_Toc283131424</vt:lpwstr>
      </vt:variant>
      <vt:variant>
        <vt:i4>1900598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_Toc283131423</vt:lpwstr>
      </vt:variant>
      <vt:variant>
        <vt:i4>1900598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_Toc283131422</vt:lpwstr>
      </vt:variant>
      <vt:variant>
        <vt:i4>1900598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_Toc283131421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Šablon za ispitni rad</dc:title>
  <dc:subject/>
  <dc:creator>Nenad Cetic</dc:creator>
  <cp:keywords/>
  <dc:description/>
  <cp:lastModifiedBy>Mate Fercik</cp:lastModifiedBy>
  <cp:revision>3</cp:revision>
  <cp:lastPrinted>2010-01-14T18:29:00Z</cp:lastPrinted>
  <dcterms:created xsi:type="dcterms:W3CDTF">2026-01-31T01:13:00Z</dcterms:created>
  <dcterms:modified xsi:type="dcterms:W3CDTF">2026-01-31T15:53:00Z</dcterms:modified>
</cp:coreProperties>
</file>